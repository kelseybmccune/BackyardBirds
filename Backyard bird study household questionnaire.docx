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113F8" w14:textId="77777777" w:rsidR="000021E6" w:rsidRDefault="00B91EC2" w:rsidP="00B91EC2">
      <w:pPr>
        <w:pStyle w:val="Basic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softHyphen/>
      </w:r>
      <w:r>
        <w:rPr>
          <w:color w:val="000000" w:themeColor="text1"/>
          <w:sz w:val="20"/>
          <w:szCs w:val="20"/>
        </w:rPr>
        <w:softHyphen/>
      </w:r>
      <w:r>
        <w:rPr>
          <w:color w:val="000000" w:themeColor="text1"/>
          <w:sz w:val="20"/>
          <w:szCs w:val="20"/>
        </w:rPr>
        <w:softHyphen/>
      </w:r>
    </w:p>
    <w:p w14:paraId="12E4620F" w14:textId="77777777" w:rsidR="000021E6" w:rsidRDefault="000021E6" w:rsidP="00B91EC2">
      <w:pPr>
        <w:pStyle w:val="BasicParagraph"/>
        <w:rPr>
          <w:color w:val="000000" w:themeColor="text1"/>
          <w:sz w:val="20"/>
          <w:szCs w:val="20"/>
        </w:rPr>
      </w:pPr>
    </w:p>
    <w:p w14:paraId="37E769C1" w14:textId="77777777" w:rsidR="000021E6" w:rsidRDefault="000021E6" w:rsidP="00B91EC2">
      <w:pPr>
        <w:pStyle w:val="BasicParagraph"/>
        <w:rPr>
          <w:color w:val="000000" w:themeColor="text1"/>
          <w:sz w:val="20"/>
          <w:szCs w:val="20"/>
        </w:rPr>
      </w:pPr>
    </w:p>
    <w:p w14:paraId="389B9118" w14:textId="362D5C4E" w:rsidR="00B91EC2" w:rsidRPr="000021E6" w:rsidRDefault="004D7905" w:rsidP="00B91EC2">
      <w:pPr>
        <w:pStyle w:val="Basic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bscript"/>
        </w:rPr>
      </w:pPr>
      <w:r w:rsidRPr="000021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Backyard Bird Study</w:t>
      </w:r>
    </w:p>
    <w:p w14:paraId="431A10CC" w14:textId="77777777" w:rsidR="00B91EC2" w:rsidRPr="004D7905" w:rsidRDefault="00B91EC2" w:rsidP="00B91EC2">
      <w:pPr>
        <w:pStyle w:val="BasicParagraph"/>
        <w:rPr>
          <w:rFonts w:ascii="Times New Roman" w:hAnsi="Times New Roman" w:cs="Times New Roman"/>
          <w:color w:val="000000" w:themeColor="text1"/>
        </w:rPr>
      </w:pPr>
    </w:p>
    <w:p w14:paraId="38C30E6A" w14:textId="0686C41D" w:rsidR="005F7A45" w:rsidRDefault="005F7A45" w:rsidP="005F7A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Consent: </w:t>
      </w:r>
      <w:r>
        <w:rPr>
          <w:rFonts w:ascii="Times New Roman" w:hAnsi="Times New Roman" w:cs="Times New Roman"/>
        </w:rPr>
        <w:t>I have read and understand the information provide</w:t>
      </w:r>
      <w:r w:rsidR="007A7038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. I have had the opportunity to ask questions and have received satisfactory answers. I voluntarily agree to participate in the Backyard Bird Study and consent to the collection of </w:t>
      </w:r>
      <w:r w:rsidR="00A67E49">
        <w:rPr>
          <w:rFonts w:ascii="Times New Roman" w:hAnsi="Times New Roman" w:cs="Times New Roman"/>
        </w:rPr>
        <w:t>bird data</w:t>
      </w:r>
      <w:r w:rsidR="00A2370C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 xml:space="preserve">samples from my yard and around chicken </w:t>
      </w:r>
      <w:r w:rsidR="00A67E49">
        <w:rPr>
          <w:rFonts w:ascii="Times New Roman" w:hAnsi="Times New Roman" w:cs="Times New Roman"/>
        </w:rPr>
        <w:t>areas</w:t>
      </w:r>
      <w:r>
        <w:rPr>
          <w:rFonts w:ascii="Times New Roman" w:hAnsi="Times New Roman" w:cs="Times New Roman"/>
        </w:rPr>
        <w:t>, if applicable.</w:t>
      </w:r>
    </w:p>
    <w:p w14:paraId="2E0CD56C" w14:textId="77777777" w:rsidR="005F7A45" w:rsidRDefault="005F7A45" w:rsidP="005F7A45">
      <w:pPr>
        <w:rPr>
          <w:rFonts w:ascii="Times New Roman" w:hAnsi="Times New Roman" w:cs="Times New Roman"/>
        </w:rPr>
      </w:pPr>
    </w:p>
    <w:p w14:paraId="3D644CB4" w14:textId="77777777" w:rsidR="005F7A45" w:rsidRDefault="005F7A45" w:rsidP="005F7A45">
      <w:pPr>
        <w:rPr>
          <w:rFonts w:ascii="Times New Roman" w:hAnsi="Times New Roman" w:cs="Times New Roman"/>
          <w:b/>
          <w:bCs/>
        </w:rPr>
      </w:pPr>
    </w:p>
    <w:p w14:paraId="4BDF5F45" w14:textId="77777777" w:rsidR="005F7A45" w:rsidRDefault="005F7A45" w:rsidP="005F7A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Participant’s Name: __________________________________________________</w:t>
      </w:r>
    </w:p>
    <w:p w14:paraId="5356B7A7" w14:textId="77777777" w:rsidR="005F7A45" w:rsidRDefault="005F7A45" w:rsidP="005F7A45">
      <w:pPr>
        <w:rPr>
          <w:rFonts w:ascii="Times New Roman" w:hAnsi="Times New Roman" w:cs="Times New Roman"/>
          <w:b/>
          <w:bCs/>
        </w:rPr>
      </w:pPr>
    </w:p>
    <w:p w14:paraId="40D0567D" w14:textId="77777777" w:rsidR="005F7A45" w:rsidRDefault="005F7A45" w:rsidP="005F7A45">
      <w:pPr>
        <w:rPr>
          <w:rFonts w:ascii="Times New Roman" w:hAnsi="Times New Roman" w:cs="Times New Roman"/>
          <w:b/>
          <w:bCs/>
        </w:rPr>
      </w:pPr>
    </w:p>
    <w:p w14:paraId="1392C491" w14:textId="77777777" w:rsidR="005F7A45" w:rsidRDefault="005F7A45" w:rsidP="005F7A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Participant’s Address: ________________________________________________</w:t>
      </w:r>
    </w:p>
    <w:p w14:paraId="008BA946" w14:textId="77777777" w:rsidR="005F7A45" w:rsidRDefault="005F7A45" w:rsidP="005F7A45">
      <w:pPr>
        <w:rPr>
          <w:rFonts w:ascii="Times New Roman" w:hAnsi="Times New Roman" w:cs="Times New Roman"/>
          <w:b/>
          <w:bCs/>
        </w:rPr>
      </w:pPr>
    </w:p>
    <w:p w14:paraId="08E9978F" w14:textId="77777777" w:rsidR="005F7A45" w:rsidRDefault="005F7A45" w:rsidP="005F7A45">
      <w:pPr>
        <w:rPr>
          <w:rFonts w:ascii="Times New Roman" w:hAnsi="Times New Roman" w:cs="Times New Roman"/>
          <w:b/>
          <w:bCs/>
        </w:rPr>
      </w:pPr>
    </w:p>
    <w:p w14:paraId="0467F41D" w14:textId="77777777" w:rsidR="005F7A45" w:rsidRDefault="005F7A45" w:rsidP="005F7A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Participant’s Signature: _______________________________________________</w:t>
      </w:r>
    </w:p>
    <w:p w14:paraId="230CAD21" w14:textId="77777777" w:rsidR="005F7A45" w:rsidRDefault="005F7A45" w:rsidP="005F7A45">
      <w:pPr>
        <w:rPr>
          <w:rFonts w:ascii="Times New Roman" w:hAnsi="Times New Roman" w:cs="Times New Roman"/>
          <w:b/>
          <w:bCs/>
        </w:rPr>
      </w:pPr>
    </w:p>
    <w:p w14:paraId="385A89BE" w14:textId="77777777" w:rsidR="005F7A45" w:rsidRDefault="005F7A45" w:rsidP="005F7A45">
      <w:pPr>
        <w:rPr>
          <w:rFonts w:ascii="Times New Roman" w:hAnsi="Times New Roman" w:cs="Times New Roman"/>
          <w:b/>
          <w:bCs/>
        </w:rPr>
      </w:pPr>
    </w:p>
    <w:p w14:paraId="04630971" w14:textId="77777777" w:rsidR="005F7A45" w:rsidRPr="00BE2630" w:rsidRDefault="005F7A45" w:rsidP="005F7A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______________________</w:t>
      </w:r>
    </w:p>
    <w:p w14:paraId="79AE7091" w14:textId="666DF3E3" w:rsidR="005F7A45" w:rsidRDefault="005F7A45" w:rsidP="007C0499">
      <w:pPr>
        <w:rPr>
          <w:rFonts w:ascii="Times New Roman" w:hAnsi="Times New Roman" w:cs="Times New Roman"/>
        </w:rPr>
      </w:pPr>
    </w:p>
    <w:p w14:paraId="660C01FF" w14:textId="77777777" w:rsidR="009573F1" w:rsidRDefault="009573F1" w:rsidP="009573F1">
      <w:pPr>
        <w:pStyle w:val="ListParagraph"/>
        <w:spacing w:line="600" w:lineRule="auto"/>
        <w:ind w:left="540"/>
        <w:rPr>
          <w:rFonts w:ascii="Times New Roman" w:hAnsi="Times New Roman" w:cs="Times New Roman"/>
          <w:b/>
          <w:bCs/>
        </w:rPr>
      </w:pPr>
    </w:p>
    <w:p w14:paraId="7EE485ED" w14:textId="3DEDC785" w:rsidR="009573F1" w:rsidRDefault="009573F1" w:rsidP="009573F1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bCs/>
        </w:rPr>
      </w:pPr>
      <w:r w:rsidRPr="009573F1">
        <w:rPr>
          <w:rFonts w:ascii="Times New Roman" w:hAnsi="Times New Roman" w:cs="Times New Roman"/>
          <w:b/>
          <w:bCs/>
          <w:u w:val="single"/>
        </w:rPr>
        <w:t>RESEARCHER USE ONLY</w:t>
      </w:r>
      <w:r w:rsidRPr="00A2370C">
        <w:rPr>
          <w:rFonts w:ascii="Times New Roman" w:hAnsi="Times New Roman" w:cs="Times New Roman"/>
          <w:b/>
          <w:bCs/>
        </w:rPr>
        <w:t>:</w:t>
      </w:r>
    </w:p>
    <w:p w14:paraId="1FF2D198" w14:textId="77777777" w:rsidR="009573F1" w:rsidRDefault="009573F1" w:rsidP="009573F1">
      <w:pPr>
        <w:pStyle w:val="ListParagraph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Yard access details:</w:t>
      </w:r>
    </w:p>
    <w:p w14:paraId="415F7315" w14:textId="77777777" w:rsidR="009573F1" w:rsidRDefault="009573F1" w:rsidP="009573F1">
      <w:pPr>
        <w:pStyle w:val="ListParagraph"/>
        <w:spacing w:line="600" w:lineRule="auto"/>
        <w:ind w:left="0"/>
        <w:rPr>
          <w:rFonts w:ascii="Times New Roman" w:hAnsi="Times New Roman" w:cs="Times New Roman"/>
        </w:rPr>
      </w:pPr>
    </w:p>
    <w:p w14:paraId="698EF88F" w14:textId="77777777" w:rsidR="00B765E4" w:rsidRDefault="00B765E4" w:rsidP="009573F1">
      <w:pPr>
        <w:pStyle w:val="ListParagraph"/>
        <w:spacing w:line="600" w:lineRule="auto"/>
        <w:ind w:left="0"/>
        <w:rPr>
          <w:rFonts w:ascii="Times New Roman" w:hAnsi="Times New Roman" w:cs="Times New Roman"/>
        </w:rPr>
      </w:pPr>
    </w:p>
    <w:p w14:paraId="06785112" w14:textId="77777777" w:rsidR="009573F1" w:rsidRDefault="009573F1" w:rsidP="009573F1">
      <w:pPr>
        <w:pStyle w:val="ListParagraph"/>
        <w:spacing w:line="60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Bird species seen: CARW____ CACH ____ TUTI ____ HOFI ____ NOCA ____ </w:t>
      </w:r>
    </w:p>
    <w:p w14:paraId="05CED5AF" w14:textId="72140E5F" w:rsidR="009573F1" w:rsidRDefault="009573F1" w:rsidP="009573F1">
      <w:pPr>
        <w:pStyle w:val="ListParagraph"/>
        <w:spacing w:line="60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BLJA ____ DOWO ____ MODO ____</w:t>
      </w:r>
    </w:p>
    <w:p w14:paraId="6AE84103" w14:textId="77777777" w:rsidR="009573F1" w:rsidRDefault="009573F1" w:rsidP="00B765E4">
      <w:pPr>
        <w:pStyle w:val="ListParagraph"/>
        <w:spacing w:line="48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mature trees and shrubs within 20m of chicken areas/feeders:</w:t>
      </w:r>
    </w:p>
    <w:p w14:paraId="52AD270B" w14:textId="77777777" w:rsidR="00A04887" w:rsidRDefault="00A04887" w:rsidP="00B765E4">
      <w:pPr>
        <w:pStyle w:val="ListParagraph"/>
        <w:spacing w:line="480" w:lineRule="auto"/>
        <w:ind w:left="0"/>
        <w:rPr>
          <w:rFonts w:ascii="Times New Roman" w:hAnsi="Times New Roman" w:cs="Times New Roman"/>
        </w:rPr>
      </w:pPr>
    </w:p>
    <w:p w14:paraId="6B12F0E5" w14:textId="2B46B57C" w:rsidR="009573F1" w:rsidRPr="008F3130" w:rsidRDefault="009573F1" w:rsidP="009573F1">
      <w:pPr>
        <w:pStyle w:val="ListParagraph"/>
        <w:spacing w:line="60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RFID Bundle ID(s) and GPS locations: </w:t>
      </w:r>
    </w:p>
    <w:p w14:paraId="1E6E0C8F" w14:textId="77777777" w:rsidR="009573F1" w:rsidRDefault="009573F1" w:rsidP="007C0499">
      <w:pPr>
        <w:rPr>
          <w:rFonts w:ascii="Times New Roman" w:hAnsi="Times New Roman" w:cs="Times New Roman"/>
        </w:rPr>
      </w:pPr>
    </w:p>
    <w:p w14:paraId="44483C32" w14:textId="77777777" w:rsidR="009573F1" w:rsidRDefault="009573F1" w:rsidP="007C0499">
      <w:pPr>
        <w:rPr>
          <w:rFonts w:ascii="Times New Roman" w:hAnsi="Times New Roman" w:cs="Times New Roman"/>
        </w:rPr>
      </w:pPr>
    </w:p>
    <w:p w14:paraId="1BCED7E0" w14:textId="3419ED96" w:rsidR="009573F1" w:rsidRPr="009573F1" w:rsidRDefault="009573F1" w:rsidP="007C04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Questionnaire:</w:t>
      </w:r>
    </w:p>
    <w:p w14:paraId="4E8BE4F8" w14:textId="77777777" w:rsidR="009573F1" w:rsidRDefault="009573F1" w:rsidP="007C0499">
      <w:pPr>
        <w:rPr>
          <w:rFonts w:ascii="Times New Roman" w:hAnsi="Times New Roman" w:cs="Times New Roman"/>
        </w:rPr>
      </w:pPr>
    </w:p>
    <w:p w14:paraId="7231515C" w14:textId="2C45354D" w:rsidR="005769A6" w:rsidRDefault="005F7A45" w:rsidP="007C0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 for your interest in participating in our study. </w:t>
      </w:r>
      <w:r w:rsidR="007C0499">
        <w:rPr>
          <w:rFonts w:ascii="Times New Roman" w:hAnsi="Times New Roman" w:cs="Times New Roman"/>
        </w:rPr>
        <w:t xml:space="preserve">We would like to collect additional information from you. </w:t>
      </w:r>
      <w:proofErr w:type="spellStart"/>
      <w:r w:rsidR="007C0499">
        <w:rPr>
          <w:rFonts w:ascii="Times New Roman" w:hAnsi="Times New Roman" w:cs="Times New Roman"/>
        </w:rPr>
        <w:t>Please</w:t>
      </w:r>
      <w:proofErr w:type="spellEnd"/>
      <w:r w:rsidR="007C0499">
        <w:rPr>
          <w:rFonts w:ascii="Times New Roman" w:hAnsi="Times New Roman" w:cs="Times New Roman"/>
        </w:rPr>
        <w:t xml:space="preserve"> answer as many of the following questions as you feel comfortable with.</w:t>
      </w:r>
    </w:p>
    <w:p w14:paraId="7C1F860D" w14:textId="77777777" w:rsidR="007C0499" w:rsidRDefault="007C0499" w:rsidP="007C0499">
      <w:pPr>
        <w:spacing w:line="360" w:lineRule="auto"/>
        <w:rPr>
          <w:rFonts w:ascii="Times New Roman" w:hAnsi="Times New Roman" w:cs="Times New Roman"/>
        </w:rPr>
      </w:pPr>
    </w:p>
    <w:p w14:paraId="12FD7442" w14:textId="72703B62" w:rsidR="005F7A45" w:rsidRDefault="005F7A45" w:rsidP="007C0499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it okay to take photos in/of your yard for data collection and presentations (location and ownership will be anonymized</w:t>
      </w:r>
      <w:proofErr w:type="gramStart"/>
      <w:r>
        <w:rPr>
          <w:rFonts w:ascii="Times New Roman" w:hAnsi="Times New Roman" w:cs="Times New Roman"/>
        </w:rPr>
        <w:t>)?:</w:t>
      </w:r>
      <w:proofErr w:type="gramEnd"/>
      <w:r>
        <w:rPr>
          <w:rFonts w:ascii="Times New Roman" w:hAnsi="Times New Roman" w:cs="Times New Roman"/>
        </w:rPr>
        <w:t xml:space="preserve">  ___________________________ </w:t>
      </w:r>
    </w:p>
    <w:p w14:paraId="520C6FE2" w14:textId="16B9CFB9" w:rsidR="00A2370C" w:rsidRDefault="00A2370C" w:rsidP="007C0499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Between what times of day is it acceptable for researchers to be in your yard? __________________________________________________________________</w:t>
      </w:r>
    </w:p>
    <w:p w14:paraId="04717564" w14:textId="11740DE1" w:rsidR="009573F1" w:rsidRPr="009573F1" w:rsidRDefault="009573F1" w:rsidP="009573F1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have:   Chickens ______    Bird feeders ______    Both ______   Neither ______</w:t>
      </w:r>
    </w:p>
    <w:p w14:paraId="75686B24" w14:textId="7F47FF3E" w:rsidR="009573F1" w:rsidRDefault="009573F1" w:rsidP="009573F1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own other pets that frequently use your yard? _______ If so, please specify: __________________________________________________________________</w:t>
      </w:r>
    </w:p>
    <w:p w14:paraId="7E024C4E" w14:textId="2F67898B" w:rsidR="00E33B50" w:rsidRPr="009573F1" w:rsidRDefault="00E33B50" w:rsidP="009573F1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your knowledge, how many of your immediate neighbors have chickens and/or bird feeders? ________________________________________________________</w:t>
      </w:r>
    </w:p>
    <w:p w14:paraId="69F43195" w14:textId="1DB84A4B" w:rsidR="009573F1" w:rsidRPr="009573F1" w:rsidRDefault="009573F1" w:rsidP="009573F1">
      <w:pPr>
        <w:spacing w:line="60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Chicken and bird feeder owners continue with questions below:</w:t>
      </w:r>
    </w:p>
    <w:p w14:paraId="39A87721" w14:textId="671B9415" w:rsidR="007C0499" w:rsidRDefault="007C0499" w:rsidP="007C0499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long have you kept chickens and/or bird feeders in your yard? ____________</w:t>
      </w:r>
    </w:p>
    <w:p w14:paraId="59420D28" w14:textId="114117B3" w:rsidR="005F7A45" w:rsidRDefault="005F7A45" w:rsidP="007C0499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often do you give food to your chickens and/or backyard birds? __________________________________________________________________</w:t>
      </w:r>
    </w:p>
    <w:p w14:paraId="4E272AB1" w14:textId="38255317" w:rsidR="00A2370C" w:rsidRDefault="00A2370C" w:rsidP="007C0499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kind of food do you give? ________________________________________</w:t>
      </w:r>
    </w:p>
    <w:p w14:paraId="3ED338E3" w14:textId="44A3F450" w:rsidR="007C0499" w:rsidRDefault="007C0499" w:rsidP="007C0499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times per month do you clean the chicken areas and/or the bird feeders? __________________________________________________________________</w:t>
      </w:r>
    </w:p>
    <w:p w14:paraId="20982D6B" w14:textId="1686D297" w:rsidR="007C0499" w:rsidRDefault="007C0499" w:rsidP="007C0499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Do you use soap or another cleaning solution? ______ If so, please specify the type: __________________________________________________________________</w:t>
      </w:r>
    </w:p>
    <w:p w14:paraId="1AF9F214" w14:textId="3039C274" w:rsidR="005F7A45" w:rsidRDefault="005F7A45" w:rsidP="007C0499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list any other biosecurity practices (actions to prevent transmission of germs, dirt, contamination) that you use at least once per month: ___</w:t>
      </w:r>
      <w:r>
        <w:rPr>
          <w:rFonts w:ascii="Times New Roman" w:hAnsi="Times New Roman" w:cs="Times New Roman"/>
        </w:rPr>
        <w:t>__________________</w:t>
      </w:r>
      <w:r>
        <w:rPr>
          <w:rFonts w:ascii="Times New Roman" w:hAnsi="Times New Roman" w:cs="Times New Roman"/>
        </w:rPr>
        <w:t xml:space="preserve"> ___________________________________________________________________ </w:t>
      </w:r>
    </w:p>
    <w:p w14:paraId="504D71F8" w14:textId="77777777" w:rsidR="00D73B2D" w:rsidRDefault="00D73B2D" w:rsidP="00D73B2D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list your top 3 reasons for keeping chickens and/or bird feeders in your yard:</w:t>
      </w:r>
    </w:p>
    <w:p w14:paraId="46B60E2B" w14:textId="009C4931" w:rsidR="006B0FF2" w:rsidRPr="00D73B2D" w:rsidRDefault="00D73B2D" w:rsidP="006B0FF2">
      <w:pPr>
        <w:spacing w:line="600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</w:t>
      </w:r>
    </w:p>
    <w:p w14:paraId="5884133D" w14:textId="06596B31" w:rsidR="006B0FF2" w:rsidRPr="006B0FF2" w:rsidRDefault="006B0FF2" w:rsidP="006B0FF2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 w:rsidRPr="006B0FF2">
        <w:rPr>
          <w:rFonts w:ascii="Times New Roman" w:hAnsi="Times New Roman" w:cs="Times New Roman"/>
        </w:rPr>
        <w:t>Please list your top 3 concerns about keeping chickens and/or bird feeders in your yard:_____________________________________________________________________________________________________________________________________________________________________________________________________</w:t>
      </w:r>
    </w:p>
    <w:p w14:paraId="006241F4" w14:textId="237B9EB4" w:rsidR="006B0FF2" w:rsidRDefault="00D73B2D" w:rsidP="006B0FF2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Would you be interested in participating in additional studies that involve measuring behavior and cognition of wild birds using feeders? </w:t>
      </w:r>
      <w:r>
        <w:rPr>
          <w:rFonts w:ascii="Times New Roman" w:hAnsi="Times New Roman" w:cs="Times New Roman"/>
        </w:rPr>
        <w:softHyphen/>
        <w:t>________________</w:t>
      </w:r>
    </w:p>
    <w:p w14:paraId="423672A0" w14:textId="574B3455" w:rsidR="00C94158" w:rsidRDefault="00C94158" w:rsidP="006B0FF2">
      <w:pPr>
        <w:pStyle w:val="ListParagraph"/>
        <w:numPr>
          <w:ilvl w:val="0"/>
          <w:numId w:val="3"/>
        </w:numPr>
        <w:spacing w:line="600" w:lineRule="auto"/>
        <w:ind w:left="54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other comments or thoughts?</w:t>
      </w:r>
    </w:p>
    <w:p w14:paraId="4036D2F9" w14:textId="4D4BFA20" w:rsidR="006B0FF2" w:rsidRPr="00D73B2D" w:rsidRDefault="006B0FF2" w:rsidP="006B0FF2">
      <w:pPr>
        <w:pStyle w:val="ListParagraph"/>
        <w:spacing w:line="600" w:lineRule="auto"/>
        <w:ind w:left="540"/>
        <w:rPr>
          <w:rFonts w:ascii="Times New Roman" w:hAnsi="Times New Roman" w:cs="Times New Roman"/>
        </w:rPr>
      </w:pPr>
    </w:p>
    <w:p w14:paraId="16DDAF64" w14:textId="77777777" w:rsidR="00EB0E36" w:rsidRPr="00A2370C" w:rsidRDefault="00EB0E36" w:rsidP="005F7A45">
      <w:pPr>
        <w:pStyle w:val="ListParagraph"/>
        <w:spacing w:line="600" w:lineRule="auto"/>
        <w:ind w:left="540"/>
        <w:rPr>
          <w:rFonts w:ascii="Times New Roman" w:hAnsi="Times New Roman" w:cs="Times New Roman"/>
        </w:rPr>
      </w:pPr>
    </w:p>
    <w:p w14:paraId="4F6A71A5" w14:textId="77777777" w:rsidR="00A2370C" w:rsidRPr="005F7A45" w:rsidRDefault="00A2370C" w:rsidP="005F7A45">
      <w:pPr>
        <w:pStyle w:val="ListParagraph"/>
        <w:spacing w:line="600" w:lineRule="auto"/>
        <w:ind w:left="540"/>
        <w:rPr>
          <w:rFonts w:ascii="Times New Roman" w:hAnsi="Times New Roman" w:cs="Times New Roman"/>
        </w:rPr>
      </w:pPr>
    </w:p>
    <w:sectPr w:rsidR="00A2370C" w:rsidRPr="005F7A45" w:rsidSect="000021E6">
      <w:headerReference w:type="default" r:id="rId7"/>
      <w:headerReference w:type="first" r:id="rId8"/>
      <w:pgSz w:w="12240" w:h="15840"/>
      <w:pgMar w:top="1472" w:right="1800" w:bottom="1579" w:left="180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4E3C5" w14:textId="77777777" w:rsidR="00C6701B" w:rsidRDefault="00C6701B" w:rsidP="00B91EC2">
      <w:r>
        <w:separator/>
      </w:r>
    </w:p>
  </w:endnote>
  <w:endnote w:type="continuationSeparator" w:id="0">
    <w:p w14:paraId="5E4A82CB" w14:textId="77777777" w:rsidR="00C6701B" w:rsidRDefault="00C6701B" w:rsidP="00B91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1A677" w14:textId="77777777" w:rsidR="00C6701B" w:rsidRDefault="00C6701B" w:rsidP="00B91EC2">
      <w:r>
        <w:separator/>
      </w:r>
    </w:p>
  </w:footnote>
  <w:footnote w:type="continuationSeparator" w:id="0">
    <w:p w14:paraId="6A2DD1AE" w14:textId="77777777" w:rsidR="00C6701B" w:rsidRDefault="00C6701B" w:rsidP="00B91E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2059E" w14:textId="77777777" w:rsidR="000021E6" w:rsidRDefault="000021E6" w:rsidP="000021E6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</w:p>
  <w:p w14:paraId="20B3A028" w14:textId="729AF422" w:rsidR="000021E6" w:rsidRPr="000021E6" w:rsidRDefault="000021E6" w:rsidP="000021E6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Backyard Bird Study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62A22" w14:textId="1D218399" w:rsidR="00160C27" w:rsidRDefault="000021E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C25475" wp14:editId="6705FF36">
          <wp:simplePos x="0" y="0"/>
          <wp:positionH relativeFrom="page">
            <wp:posOffset>-13252</wp:posOffset>
          </wp:positionH>
          <wp:positionV relativeFrom="page">
            <wp:posOffset>-357809</wp:posOffset>
          </wp:positionV>
          <wp:extent cx="7772400" cy="10482470"/>
          <wp:effectExtent l="0" t="0" r="0" b="0"/>
          <wp:wrapNone/>
          <wp:docPr id="1605347440" name="Picture 16053474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300" cy="104850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5533"/>
    <w:multiLevelType w:val="hybridMultilevel"/>
    <w:tmpl w:val="C3E8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F7827"/>
    <w:multiLevelType w:val="hybridMultilevel"/>
    <w:tmpl w:val="F83EF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26A8F"/>
    <w:multiLevelType w:val="hybridMultilevel"/>
    <w:tmpl w:val="6F988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284980">
    <w:abstractNumId w:val="1"/>
  </w:num>
  <w:num w:numId="2" w16cid:durableId="289940847">
    <w:abstractNumId w:val="2"/>
  </w:num>
  <w:num w:numId="3" w16cid:durableId="114107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05"/>
    <w:rsid w:val="000021E6"/>
    <w:rsid w:val="000B37DC"/>
    <w:rsid w:val="000C1172"/>
    <w:rsid w:val="0013230F"/>
    <w:rsid w:val="00160C27"/>
    <w:rsid w:val="002765E1"/>
    <w:rsid w:val="00305176"/>
    <w:rsid w:val="00360AB1"/>
    <w:rsid w:val="00471861"/>
    <w:rsid w:val="004A2257"/>
    <w:rsid w:val="004C7010"/>
    <w:rsid w:val="004D1FEF"/>
    <w:rsid w:val="004D7905"/>
    <w:rsid w:val="005769A6"/>
    <w:rsid w:val="005F7A45"/>
    <w:rsid w:val="0069067D"/>
    <w:rsid w:val="006B0FF2"/>
    <w:rsid w:val="00770088"/>
    <w:rsid w:val="007A7038"/>
    <w:rsid w:val="007C0499"/>
    <w:rsid w:val="007E6EB2"/>
    <w:rsid w:val="008058BE"/>
    <w:rsid w:val="00825662"/>
    <w:rsid w:val="0085477A"/>
    <w:rsid w:val="00857B8E"/>
    <w:rsid w:val="008F3130"/>
    <w:rsid w:val="0094569B"/>
    <w:rsid w:val="009573F1"/>
    <w:rsid w:val="009659F6"/>
    <w:rsid w:val="0099033C"/>
    <w:rsid w:val="009C6726"/>
    <w:rsid w:val="00A04887"/>
    <w:rsid w:val="00A2370C"/>
    <w:rsid w:val="00A609B7"/>
    <w:rsid w:val="00A6640D"/>
    <w:rsid w:val="00A67E49"/>
    <w:rsid w:val="00A85285"/>
    <w:rsid w:val="00AA15C3"/>
    <w:rsid w:val="00AD1A63"/>
    <w:rsid w:val="00B13440"/>
    <w:rsid w:val="00B765E4"/>
    <w:rsid w:val="00B91EC2"/>
    <w:rsid w:val="00BD13E4"/>
    <w:rsid w:val="00BD261D"/>
    <w:rsid w:val="00BE2630"/>
    <w:rsid w:val="00C6701B"/>
    <w:rsid w:val="00C94158"/>
    <w:rsid w:val="00CD21E3"/>
    <w:rsid w:val="00D235A0"/>
    <w:rsid w:val="00D73B2D"/>
    <w:rsid w:val="00E03109"/>
    <w:rsid w:val="00E1228F"/>
    <w:rsid w:val="00E33B50"/>
    <w:rsid w:val="00EB0E36"/>
    <w:rsid w:val="00FD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B1251"/>
  <w15:chartTrackingRefBased/>
  <w15:docId w15:val="{9008E6CC-9091-6E41-AF12-FA712534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E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1E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EC2"/>
  </w:style>
  <w:style w:type="paragraph" w:styleId="Footer">
    <w:name w:val="footer"/>
    <w:basedOn w:val="Normal"/>
    <w:link w:val="FooterChar"/>
    <w:uiPriority w:val="99"/>
    <w:unhideWhenUsed/>
    <w:rsid w:val="00B91E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EC2"/>
  </w:style>
  <w:style w:type="paragraph" w:customStyle="1" w:styleId="BasicParagraph">
    <w:name w:val="[Basic Paragraph]"/>
    <w:basedOn w:val="Normal"/>
    <w:uiPriority w:val="99"/>
    <w:rsid w:val="00B91EC2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paragraph" w:styleId="ListParagraph">
    <w:name w:val="List Paragraph"/>
    <w:basedOn w:val="Normal"/>
    <w:uiPriority w:val="34"/>
    <w:qFormat/>
    <w:rsid w:val="00D235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69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elseymccune/Documents/Auburn%20University/CFWE%20Digital%20Letterhead%20Template_ADMIN_GENERAL_OnePag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CFWE Digital Letterhead Template_ADMIN_GENERAL_OnePage.dotx</Template>
  <TotalTime>54</TotalTime>
  <Pages>3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Kelsey McCune</cp:lastModifiedBy>
  <cp:revision>17</cp:revision>
  <cp:lastPrinted>2024-03-22T20:20:00Z</cp:lastPrinted>
  <dcterms:created xsi:type="dcterms:W3CDTF">2024-03-22T14:27:00Z</dcterms:created>
  <dcterms:modified xsi:type="dcterms:W3CDTF">2024-03-22T20:31:00Z</dcterms:modified>
</cp:coreProperties>
</file>