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13F8" w14:textId="77777777" w:rsidR="000021E6" w:rsidRDefault="00B91EC2" w:rsidP="00B91EC2">
      <w:pPr>
        <w:pStyle w:val="Basic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softHyphen/>
      </w:r>
      <w:r>
        <w:rPr>
          <w:color w:val="000000" w:themeColor="text1"/>
          <w:sz w:val="20"/>
          <w:szCs w:val="20"/>
        </w:rPr>
        <w:softHyphen/>
      </w:r>
      <w:r>
        <w:rPr>
          <w:color w:val="000000" w:themeColor="text1"/>
          <w:sz w:val="20"/>
          <w:szCs w:val="20"/>
        </w:rPr>
        <w:softHyphen/>
      </w:r>
    </w:p>
    <w:p w14:paraId="12E4620F" w14:textId="77777777" w:rsidR="000021E6" w:rsidRDefault="000021E6" w:rsidP="00B91EC2">
      <w:pPr>
        <w:pStyle w:val="BasicParagraph"/>
        <w:rPr>
          <w:color w:val="000000" w:themeColor="text1"/>
          <w:sz w:val="20"/>
          <w:szCs w:val="20"/>
        </w:rPr>
      </w:pPr>
    </w:p>
    <w:p w14:paraId="37E769C1" w14:textId="77777777" w:rsidR="000021E6" w:rsidRDefault="000021E6" w:rsidP="00B91EC2">
      <w:pPr>
        <w:pStyle w:val="BasicParagraph"/>
        <w:rPr>
          <w:color w:val="000000" w:themeColor="text1"/>
          <w:sz w:val="20"/>
          <w:szCs w:val="20"/>
        </w:rPr>
      </w:pPr>
    </w:p>
    <w:p w14:paraId="389B9118" w14:textId="362D5C4E" w:rsidR="00B91EC2" w:rsidRPr="000021E6" w:rsidRDefault="004D7905" w:rsidP="00B91EC2">
      <w:pPr>
        <w:pStyle w:val="Basic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</w:pPr>
      <w:r w:rsidRPr="000021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Backyard Bird Study</w:t>
      </w:r>
    </w:p>
    <w:p w14:paraId="431A10CC" w14:textId="77777777" w:rsidR="00B91EC2" w:rsidRPr="004D7905" w:rsidRDefault="00B91EC2" w:rsidP="00B91EC2">
      <w:pPr>
        <w:pStyle w:val="BasicParagraph"/>
        <w:rPr>
          <w:rFonts w:ascii="Times New Roman" w:hAnsi="Times New Roman" w:cs="Times New Roman"/>
          <w:color w:val="000000" w:themeColor="text1"/>
        </w:rPr>
      </w:pPr>
    </w:p>
    <w:p w14:paraId="3738B3D3" w14:textId="51AABEBB" w:rsidR="00B91EC2" w:rsidRPr="004D7905" w:rsidRDefault="004D7905" w:rsidP="00B91EC2">
      <w:pPr>
        <w:pStyle w:val="Basic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Principal Investigator: </w:t>
      </w:r>
      <w:r>
        <w:rPr>
          <w:rFonts w:ascii="Times New Roman" w:hAnsi="Times New Roman" w:cs="Times New Roman"/>
          <w:color w:val="000000" w:themeColor="text1"/>
        </w:rPr>
        <w:t>Dr. Kelsey McCune</w:t>
      </w:r>
      <w:r w:rsidR="00FD767D">
        <w:rPr>
          <w:rFonts w:ascii="Times New Roman" w:hAnsi="Times New Roman" w:cs="Times New Roman"/>
          <w:color w:val="000000" w:themeColor="text1"/>
        </w:rPr>
        <w:t xml:space="preserve"> (</w:t>
      </w:r>
      <w:hyperlink r:id="rId7" w:history="1">
        <w:r w:rsidR="003A70AD" w:rsidRPr="00516CD0">
          <w:rPr>
            <w:rStyle w:val="Hyperlink"/>
            <w:rFonts w:ascii="Times New Roman" w:hAnsi="Times New Roman" w:cs="Times New Roman"/>
          </w:rPr>
          <w:t>kbm0054@auburn.edu</w:t>
        </w:r>
      </w:hyperlink>
      <w:r w:rsidR="00FD767D">
        <w:rPr>
          <w:rFonts w:ascii="Times New Roman" w:hAnsi="Times New Roman" w:cs="Times New Roman"/>
          <w:color w:val="000000" w:themeColor="text1"/>
        </w:rPr>
        <w:t>)</w:t>
      </w:r>
      <w:r w:rsidR="003A70AD">
        <w:rPr>
          <w:rFonts w:ascii="Times New Roman" w:hAnsi="Times New Roman" w:cs="Times New Roman"/>
          <w:color w:val="000000" w:themeColor="text1"/>
        </w:rPr>
        <w:t xml:space="preserve"> and graduate student Alex Fisher (</w:t>
      </w:r>
      <w:hyperlink r:id="rId8" w:history="1">
        <w:r w:rsidR="003A70AD" w:rsidRPr="00516CD0">
          <w:rPr>
            <w:rStyle w:val="Hyperlink"/>
            <w:rFonts w:ascii="Times New Roman" w:hAnsi="Times New Roman" w:cs="Times New Roman"/>
          </w:rPr>
          <w:t>amf0080@auburn.edu</w:t>
        </w:r>
      </w:hyperlink>
      <w:r w:rsidR="003A70AD">
        <w:rPr>
          <w:rFonts w:ascii="Times New Roman" w:hAnsi="Times New Roman" w:cs="Times New Roman"/>
          <w:color w:val="000000" w:themeColor="text1"/>
        </w:rPr>
        <w:t xml:space="preserve">) </w:t>
      </w:r>
    </w:p>
    <w:p w14:paraId="39DE7370" w14:textId="0019EE36" w:rsidR="004D7905" w:rsidRPr="004D7905" w:rsidRDefault="004D7905" w:rsidP="00B91EC2">
      <w:pPr>
        <w:pStyle w:val="Basic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Study Title: </w:t>
      </w:r>
      <w:r>
        <w:rPr>
          <w:rFonts w:ascii="Times New Roman" w:hAnsi="Times New Roman" w:cs="Times New Roman"/>
          <w:color w:val="000000" w:themeColor="text1"/>
        </w:rPr>
        <w:t xml:space="preserve">Are bird feeders and backyard poultry impacting </w:t>
      </w:r>
      <w:r w:rsidR="00A609B7">
        <w:rPr>
          <w:rFonts w:ascii="Times New Roman" w:hAnsi="Times New Roman" w:cs="Times New Roman"/>
          <w:color w:val="000000" w:themeColor="text1"/>
        </w:rPr>
        <w:t xml:space="preserve">behavior and </w:t>
      </w:r>
      <w:r>
        <w:rPr>
          <w:rFonts w:ascii="Times New Roman" w:hAnsi="Times New Roman" w:cs="Times New Roman"/>
          <w:color w:val="000000" w:themeColor="text1"/>
        </w:rPr>
        <w:t>disease dynamics in native birds?</w:t>
      </w:r>
    </w:p>
    <w:p w14:paraId="792A958D" w14:textId="32F9EBFC" w:rsidR="004D7905" w:rsidRPr="004D7905" w:rsidRDefault="004D7905" w:rsidP="00B91EC2">
      <w:pPr>
        <w:pStyle w:val="Basic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Study Duration: </w:t>
      </w:r>
      <w:r w:rsidR="000021E6">
        <w:rPr>
          <w:rFonts w:ascii="Times New Roman" w:hAnsi="Times New Roman" w:cs="Times New Roman"/>
          <w:color w:val="000000" w:themeColor="text1"/>
        </w:rPr>
        <w:t>Two years</w:t>
      </w:r>
    </w:p>
    <w:p w14:paraId="15576EDC" w14:textId="77777777" w:rsidR="00B91EC2" w:rsidRPr="004D7905" w:rsidRDefault="00B91EC2" w:rsidP="00B91EC2">
      <w:pPr>
        <w:pStyle w:val="BasicParagraph"/>
        <w:rPr>
          <w:rFonts w:ascii="Times New Roman" w:hAnsi="Times New Roman" w:cs="Times New Roman"/>
          <w:color w:val="000000" w:themeColor="text1"/>
        </w:rPr>
      </w:pPr>
    </w:p>
    <w:p w14:paraId="1609DD4E" w14:textId="16DD0E6C" w:rsidR="0099033C" w:rsidRDefault="004D7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Background: </w:t>
      </w:r>
      <w:r>
        <w:rPr>
          <w:rFonts w:ascii="Times New Roman" w:hAnsi="Times New Roman" w:cs="Times New Roman"/>
        </w:rPr>
        <w:t xml:space="preserve">Researchers from Auburn University College of Forestry, Wildlife and Environment and the College of Veterinary Medicine are conducting a research study to document </w:t>
      </w:r>
      <w:r w:rsidR="00A6640D">
        <w:rPr>
          <w:rFonts w:ascii="Times New Roman" w:hAnsi="Times New Roman" w:cs="Times New Roman"/>
        </w:rPr>
        <w:t xml:space="preserve">the prevalence </w:t>
      </w:r>
      <w:r>
        <w:rPr>
          <w:rFonts w:ascii="Times New Roman" w:hAnsi="Times New Roman" w:cs="Times New Roman"/>
        </w:rPr>
        <w:t>and type of diseases in backyard bird communities</w:t>
      </w:r>
      <w:r w:rsidR="00E1228F">
        <w:rPr>
          <w:rFonts w:ascii="Times New Roman" w:hAnsi="Times New Roman" w:cs="Times New Roman"/>
        </w:rPr>
        <w:t xml:space="preserve"> that could be transmitted between</w:t>
      </w:r>
      <w:r w:rsidR="00A6640D">
        <w:rPr>
          <w:rFonts w:ascii="Times New Roman" w:hAnsi="Times New Roman" w:cs="Times New Roman"/>
        </w:rPr>
        <w:t xml:space="preserve"> humans,</w:t>
      </w:r>
      <w:r w:rsidR="00E1228F">
        <w:rPr>
          <w:rFonts w:ascii="Times New Roman" w:hAnsi="Times New Roman" w:cs="Times New Roman"/>
        </w:rPr>
        <w:t xml:space="preserve"> birds and chickens</w:t>
      </w:r>
      <w:r>
        <w:rPr>
          <w:rFonts w:ascii="Times New Roman" w:hAnsi="Times New Roman" w:cs="Times New Roman"/>
        </w:rPr>
        <w:t xml:space="preserve">. </w:t>
      </w:r>
      <w:r w:rsidR="00A609B7">
        <w:rPr>
          <w:rFonts w:ascii="Times New Roman" w:hAnsi="Times New Roman" w:cs="Times New Roman"/>
        </w:rPr>
        <w:t>We seek</w:t>
      </w:r>
      <w:r>
        <w:rPr>
          <w:rFonts w:ascii="Times New Roman" w:hAnsi="Times New Roman" w:cs="Times New Roman"/>
        </w:rPr>
        <w:t xml:space="preserve"> participation </w:t>
      </w:r>
      <w:r w:rsidR="00A609B7">
        <w:rPr>
          <w:rFonts w:ascii="Times New Roman" w:hAnsi="Times New Roman" w:cs="Times New Roman"/>
        </w:rPr>
        <w:t xml:space="preserve">from households that </w:t>
      </w:r>
      <w:r w:rsidR="00B24D28">
        <w:rPr>
          <w:rFonts w:ascii="Times New Roman" w:hAnsi="Times New Roman" w:cs="Times New Roman"/>
        </w:rPr>
        <w:t xml:space="preserve">maintain backyard </w:t>
      </w:r>
      <w:proofErr w:type="gramStart"/>
      <w:r w:rsidR="00B24D28">
        <w:rPr>
          <w:rFonts w:ascii="Times New Roman" w:hAnsi="Times New Roman" w:cs="Times New Roman"/>
        </w:rPr>
        <w:t>poultry, or</w:t>
      </w:r>
      <w:proofErr w:type="gramEnd"/>
      <w:r w:rsidR="00B24D28">
        <w:rPr>
          <w:rFonts w:ascii="Times New Roman" w:hAnsi="Times New Roman" w:cs="Times New Roman"/>
        </w:rPr>
        <w:t xml:space="preserve"> have backyard poultry </w:t>
      </w:r>
      <w:r w:rsidR="00B24D28">
        <w:rPr>
          <w:rFonts w:ascii="Times New Roman" w:hAnsi="Times New Roman" w:cs="Times New Roman"/>
          <w:i/>
          <w:iCs/>
        </w:rPr>
        <w:t xml:space="preserve">and </w:t>
      </w:r>
      <w:r w:rsidR="00B24D28">
        <w:rPr>
          <w:rFonts w:ascii="Times New Roman" w:hAnsi="Times New Roman" w:cs="Times New Roman"/>
        </w:rPr>
        <w:t>bird feeders</w:t>
      </w:r>
      <w:r w:rsidR="00A85285">
        <w:rPr>
          <w:rFonts w:ascii="Times New Roman" w:hAnsi="Times New Roman" w:cs="Times New Roman"/>
        </w:rPr>
        <w:t xml:space="preserve">. Participation is </w:t>
      </w:r>
      <w:r>
        <w:rPr>
          <w:rFonts w:ascii="Times New Roman" w:hAnsi="Times New Roman" w:cs="Times New Roman"/>
        </w:rPr>
        <w:t xml:space="preserve">completely voluntary, and </w:t>
      </w:r>
      <w:r w:rsidR="00A85285">
        <w:rPr>
          <w:rFonts w:ascii="Times New Roman" w:hAnsi="Times New Roman" w:cs="Times New Roman"/>
        </w:rPr>
        <w:t>we are unable to provide financial compensation</w:t>
      </w:r>
      <w:r w:rsidR="00E1228F">
        <w:rPr>
          <w:rFonts w:ascii="Times New Roman" w:hAnsi="Times New Roman" w:cs="Times New Roman"/>
        </w:rPr>
        <w:t xml:space="preserve"> at this time</w:t>
      </w:r>
      <w:r w:rsidR="00A85285">
        <w:rPr>
          <w:rFonts w:ascii="Times New Roman" w:hAnsi="Times New Roman" w:cs="Times New Roman"/>
        </w:rPr>
        <w:t>. B</w:t>
      </w:r>
      <w:r>
        <w:rPr>
          <w:rFonts w:ascii="Times New Roman" w:hAnsi="Times New Roman" w:cs="Times New Roman"/>
        </w:rPr>
        <w:t xml:space="preserve">efore deciding whether to participate, this document </w:t>
      </w:r>
      <w:r w:rsidR="00D235A0">
        <w:rPr>
          <w:rFonts w:ascii="Times New Roman" w:hAnsi="Times New Roman" w:cs="Times New Roman"/>
        </w:rPr>
        <w:t>is intended to inform you what to expect.</w:t>
      </w:r>
    </w:p>
    <w:p w14:paraId="0185D6AD" w14:textId="77777777" w:rsidR="004D7905" w:rsidRDefault="004D7905">
      <w:pPr>
        <w:rPr>
          <w:rFonts w:ascii="Times New Roman" w:hAnsi="Times New Roman" w:cs="Times New Roman"/>
        </w:rPr>
      </w:pPr>
    </w:p>
    <w:p w14:paraId="5C8D4380" w14:textId="69D34B91" w:rsidR="004D7905" w:rsidRDefault="004D7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Study </w:t>
      </w:r>
      <w:r w:rsidR="00770088">
        <w:rPr>
          <w:rFonts w:ascii="Times New Roman" w:hAnsi="Times New Roman" w:cs="Times New Roman"/>
          <w:b/>
          <w:bCs/>
        </w:rPr>
        <w:t>Activities</w:t>
      </w:r>
      <w:r>
        <w:rPr>
          <w:rFonts w:ascii="Times New Roman" w:hAnsi="Times New Roman" w:cs="Times New Roman"/>
          <w:b/>
          <w:bCs/>
        </w:rPr>
        <w:t>:</w:t>
      </w:r>
      <w:r w:rsidR="00D235A0">
        <w:rPr>
          <w:rFonts w:ascii="Times New Roman" w:hAnsi="Times New Roman" w:cs="Times New Roman"/>
          <w:b/>
          <w:bCs/>
        </w:rPr>
        <w:t xml:space="preserve"> </w:t>
      </w:r>
      <w:r w:rsidR="00D235A0">
        <w:rPr>
          <w:rFonts w:ascii="Times New Roman" w:hAnsi="Times New Roman" w:cs="Times New Roman"/>
        </w:rPr>
        <w:t xml:space="preserve">This study will </w:t>
      </w:r>
      <w:r w:rsidR="00D235A0" w:rsidRPr="00CD21E3">
        <w:rPr>
          <w:rFonts w:ascii="Times New Roman" w:hAnsi="Times New Roman" w:cs="Times New Roman"/>
        </w:rPr>
        <w:t>involve 3 activities</w:t>
      </w:r>
      <w:r w:rsidR="00CD21E3">
        <w:rPr>
          <w:rFonts w:ascii="Times New Roman" w:hAnsi="Times New Roman" w:cs="Times New Roman"/>
        </w:rPr>
        <w:t>. We have all federal, state, and institutional permits for conducting these activities.</w:t>
      </w:r>
    </w:p>
    <w:p w14:paraId="3086C76B" w14:textId="4C5C3720" w:rsidR="00D235A0" w:rsidRDefault="00D235A0" w:rsidP="00D23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Wild bird sampling – To detect evidence of bacterial and viral disease in</w:t>
      </w:r>
      <w:r w:rsidR="00360AB1">
        <w:rPr>
          <w:rFonts w:ascii="Times New Roman" w:hAnsi="Times New Roman" w:cs="Times New Roman"/>
        </w:rPr>
        <w:t xml:space="preserve"> native</w:t>
      </w:r>
      <w:r>
        <w:rPr>
          <w:rFonts w:ascii="Times New Roman" w:hAnsi="Times New Roman" w:cs="Times New Roman"/>
        </w:rPr>
        <w:t xml:space="preserve"> birds we will catch wild birds to collect blood and fecal samples. We will also </w:t>
      </w:r>
      <w:r w:rsidR="00B24D28">
        <w:rPr>
          <w:rFonts w:ascii="Times New Roman" w:hAnsi="Times New Roman" w:cs="Times New Roman"/>
        </w:rPr>
        <w:t>give all birds a</w:t>
      </w:r>
      <w:r>
        <w:rPr>
          <w:rFonts w:ascii="Times New Roman" w:hAnsi="Times New Roman" w:cs="Times New Roman"/>
        </w:rPr>
        <w:t xml:space="preserve"> </w:t>
      </w:r>
      <w:r w:rsidR="00B24D28">
        <w:rPr>
          <w:rFonts w:ascii="Times New Roman" w:hAnsi="Times New Roman" w:cs="Times New Roman"/>
        </w:rPr>
        <w:t>leg</w:t>
      </w:r>
      <w:r>
        <w:rPr>
          <w:rFonts w:ascii="Times New Roman" w:hAnsi="Times New Roman" w:cs="Times New Roman"/>
        </w:rPr>
        <w:t xml:space="preserve"> band </w:t>
      </w:r>
      <w:r w:rsidR="00B24D28">
        <w:rPr>
          <w:rFonts w:ascii="Times New Roman" w:hAnsi="Times New Roman" w:cs="Times New Roman"/>
        </w:rPr>
        <w:t xml:space="preserve">that </w:t>
      </w:r>
      <w:r>
        <w:rPr>
          <w:rFonts w:ascii="Times New Roman" w:hAnsi="Times New Roman" w:cs="Times New Roman"/>
        </w:rPr>
        <w:t>contain</w:t>
      </w:r>
      <w:r w:rsidR="00B24D2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r w:rsidR="00360AB1">
        <w:rPr>
          <w:rFonts w:ascii="Times New Roman" w:hAnsi="Times New Roman" w:cs="Times New Roman"/>
        </w:rPr>
        <w:t xml:space="preserve">passive integrated transponder </w:t>
      </w:r>
      <w:r w:rsidR="00E1228F"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</w:rPr>
        <w:t xml:space="preserve"> that </w:t>
      </w:r>
      <w:r w:rsidR="00B24D28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detected by receivers that we would place around the </w:t>
      </w:r>
      <w:r w:rsidR="00B24D28">
        <w:rPr>
          <w:rFonts w:ascii="Times New Roman" w:hAnsi="Times New Roman" w:cs="Times New Roman"/>
        </w:rPr>
        <w:t>chicken or bird feeder areas</w:t>
      </w:r>
      <w:r>
        <w:rPr>
          <w:rFonts w:ascii="Times New Roman" w:hAnsi="Times New Roman" w:cs="Times New Roman"/>
        </w:rPr>
        <w:t xml:space="preserve"> to document where the bird goes and when</w:t>
      </w:r>
      <w:r w:rsidR="009659F6">
        <w:rPr>
          <w:rFonts w:ascii="Times New Roman" w:hAnsi="Times New Roman" w:cs="Times New Roman"/>
        </w:rPr>
        <w:t xml:space="preserve"> (see activity 3)</w:t>
      </w:r>
      <w:r>
        <w:rPr>
          <w:rFonts w:ascii="Times New Roman" w:hAnsi="Times New Roman" w:cs="Times New Roman"/>
        </w:rPr>
        <w:t>.</w:t>
      </w:r>
    </w:p>
    <w:p w14:paraId="39EBB4C7" w14:textId="5168A29F" w:rsidR="00D235A0" w:rsidRDefault="00D235A0" w:rsidP="00D23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Environmental sampling – Some bacterial pathogens persist in the soil. To detect this, we will also collect samples of soil from under or around bird feeders and/or chicken coops. </w:t>
      </w:r>
    </w:p>
    <w:p w14:paraId="3A246568" w14:textId="5461D0AD" w:rsidR="00D235A0" w:rsidRDefault="00D235A0" w:rsidP="00D23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Bird </w:t>
      </w:r>
      <w:r w:rsidR="00B24D28">
        <w:rPr>
          <w:rFonts w:ascii="Times New Roman" w:hAnsi="Times New Roman" w:cs="Times New Roman"/>
        </w:rPr>
        <w:t>biodiversity – We will conduct monthly bird surveys to quantify the richness and abundance of native bird species to relate to prevalence of disease.</w:t>
      </w:r>
      <w:r w:rsidR="009659F6">
        <w:rPr>
          <w:rFonts w:ascii="Times New Roman" w:hAnsi="Times New Roman" w:cs="Times New Roman"/>
        </w:rPr>
        <w:t xml:space="preserve"> </w:t>
      </w:r>
    </w:p>
    <w:p w14:paraId="6D312FC4" w14:textId="77777777" w:rsidR="00160C27" w:rsidRDefault="00160C27" w:rsidP="00160C27">
      <w:pPr>
        <w:rPr>
          <w:rFonts w:ascii="Times New Roman" w:hAnsi="Times New Roman" w:cs="Times New Roman"/>
        </w:rPr>
      </w:pPr>
    </w:p>
    <w:p w14:paraId="33038D17" w14:textId="12C52EB2" w:rsidR="00160C27" w:rsidRDefault="00160C27" w:rsidP="00160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Researcher Presence: </w:t>
      </w:r>
      <w:r>
        <w:rPr>
          <w:rFonts w:ascii="Times New Roman" w:hAnsi="Times New Roman" w:cs="Times New Roman"/>
        </w:rPr>
        <w:t xml:space="preserve">Researchers will </w:t>
      </w:r>
      <w:r w:rsidR="00B13440">
        <w:rPr>
          <w:rFonts w:ascii="Times New Roman" w:hAnsi="Times New Roman" w:cs="Times New Roman"/>
        </w:rPr>
        <w:t>ask</w:t>
      </w:r>
      <w:r>
        <w:rPr>
          <w:rFonts w:ascii="Times New Roman" w:hAnsi="Times New Roman" w:cs="Times New Roman"/>
        </w:rPr>
        <w:t xml:space="preserve"> </w:t>
      </w:r>
      <w:r w:rsidR="000021E6">
        <w:rPr>
          <w:rFonts w:ascii="Times New Roman" w:hAnsi="Times New Roman" w:cs="Times New Roman"/>
        </w:rPr>
        <w:t>homeowner</w:t>
      </w:r>
      <w:r>
        <w:rPr>
          <w:rFonts w:ascii="Times New Roman" w:hAnsi="Times New Roman" w:cs="Times New Roman"/>
        </w:rPr>
        <w:t>s where and how to access the yard and which areas can be used by the researchers.</w:t>
      </w:r>
      <w:r w:rsidR="000021E6">
        <w:rPr>
          <w:rFonts w:ascii="Times New Roman" w:hAnsi="Times New Roman" w:cs="Times New Roman"/>
        </w:rPr>
        <w:t xml:space="preserve"> </w:t>
      </w:r>
      <w:r w:rsidR="00B13440">
        <w:rPr>
          <w:rFonts w:ascii="Times New Roman" w:hAnsi="Times New Roman" w:cs="Times New Roman"/>
        </w:rPr>
        <w:t>Homeowner</w:t>
      </w:r>
      <w:r>
        <w:rPr>
          <w:rFonts w:ascii="Times New Roman" w:hAnsi="Times New Roman" w:cs="Times New Roman"/>
        </w:rPr>
        <w:t>s can expect researchers to access their yards between 1 to 2 times a month</w:t>
      </w:r>
      <w:r w:rsidR="00B24D28">
        <w:rPr>
          <w:rFonts w:ascii="Times New Roman" w:hAnsi="Times New Roman" w:cs="Times New Roman"/>
        </w:rPr>
        <w:t>, during the week,</w:t>
      </w:r>
      <w:r>
        <w:rPr>
          <w:rFonts w:ascii="Times New Roman" w:hAnsi="Times New Roman" w:cs="Times New Roman"/>
        </w:rPr>
        <w:t xml:space="preserve"> for up to 5 hours at a time. </w:t>
      </w:r>
      <w:r w:rsidR="00B13440">
        <w:rPr>
          <w:rFonts w:ascii="Times New Roman" w:hAnsi="Times New Roman" w:cs="Times New Roman"/>
        </w:rPr>
        <w:t xml:space="preserve">It </w:t>
      </w:r>
      <w:r>
        <w:rPr>
          <w:rFonts w:ascii="Times New Roman" w:hAnsi="Times New Roman" w:cs="Times New Roman"/>
        </w:rPr>
        <w:t>can be unpredictable</w:t>
      </w:r>
      <w:r w:rsidR="00B13440">
        <w:rPr>
          <w:rFonts w:ascii="Times New Roman" w:hAnsi="Times New Roman" w:cs="Times New Roman"/>
        </w:rPr>
        <w:t xml:space="preserve"> how long it takes to catch wild birds</w:t>
      </w:r>
      <w:r>
        <w:rPr>
          <w:rFonts w:ascii="Times New Roman" w:hAnsi="Times New Roman" w:cs="Times New Roman"/>
        </w:rPr>
        <w:t>, but we believe this is the upper limit on time we would need to spend in each yard</w:t>
      </w:r>
      <w:r w:rsidR="00360AB1">
        <w:rPr>
          <w:rFonts w:ascii="Times New Roman" w:hAnsi="Times New Roman" w:cs="Times New Roman"/>
        </w:rPr>
        <w:t xml:space="preserve"> per visit</w:t>
      </w:r>
      <w:r>
        <w:rPr>
          <w:rFonts w:ascii="Times New Roman" w:hAnsi="Times New Roman" w:cs="Times New Roman"/>
        </w:rPr>
        <w:t xml:space="preserve">. After catching birds, we will deploy the receivers and leave them in the yard for </w:t>
      </w:r>
      <w:r w:rsidR="00B13440">
        <w:rPr>
          <w:rFonts w:ascii="Times New Roman" w:hAnsi="Times New Roman" w:cs="Times New Roman"/>
        </w:rPr>
        <w:t>between</w:t>
      </w:r>
      <w:r>
        <w:rPr>
          <w:rFonts w:ascii="Times New Roman" w:hAnsi="Times New Roman" w:cs="Times New Roman"/>
        </w:rPr>
        <w:t xml:space="preserve"> 3 months and up to two years (the duration of the study). During monthly visits to the </w:t>
      </w:r>
      <w:r w:rsidR="000021E6">
        <w:rPr>
          <w:rFonts w:ascii="Times New Roman" w:hAnsi="Times New Roman" w:cs="Times New Roman"/>
        </w:rPr>
        <w:t>yard,</w:t>
      </w:r>
      <w:r>
        <w:rPr>
          <w:rFonts w:ascii="Times New Roman" w:hAnsi="Times New Roman" w:cs="Times New Roman"/>
        </w:rPr>
        <w:t xml:space="preserve"> we </w:t>
      </w:r>
      <w:r w:rsidR="000021E6">
        <w:rPr>
          <w:rFonts w:ascii="Times New Roman" w:hAnsi="Times New Roman" w:cs="Times New Roman"/>
        </w:rPr>
        <w:t xml:space="preserve">will </w:t>
      </w:r>
      <w:r>
        <w:rPr>
          <w:rFonts w:ascii="Times New Roman" w:hAnsi="Times New Roman" w:cs="Times New Roman"/>
        </w:rPr>
        <w:t>download the data from the receivers and refresh the batteries, if needed.</w:t>
      </w:r>
    </w:p>
    <w:p w14:paraId="444DF7AC" w14:textId="77777777" w:rsidR="00BD13E4" w:rsidRDefault="00BD13E4" w:rsidP="00160C27">
      <w:pPr>
        <w:rPr>
          <w:rFonts w:ascii="Times New Roman" w:hAnsi="Times New Roman" w:cs="Times New Roman"/>
        </w:rPr>
      </w:pPr>
    </w:p>
    <w:p w14:paraId="2D98AF25" w14:textId="2FF24DCD" w:rsidR="00BD13E4" w:rsidRDefault="00BD13E4" w:rsidP="00160C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Risks and Benefits:</w:t>
      </w:r>
    </w:p>
    <w:p w14:paraId="6C4E9221" w14:textId="5B07455B" w:rsidR="00BD13E4" w:rsidRPr="00BD13E4" w:rsidRDefault="00BD13E4" w:rsidP="00BD13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Risks – </w:t>
      </w:r>
      <w:r>
        <w:rPr>
          <w:rFonts w:ascii="Times New Roman" w:hAnsi="Times New Roman" w:cs="Times New Roman"/>
        </w:rPr>
        <w:t xml:space="preserve">There are minimal risks </w:t>
      </w:r>
      <w:r w:rsidR="009C6726">
        <w:rPr>
          <w:rFonts w:ascii="Times New Roman" w:hAnsi="Times New Roman" w:cs="Times New Roman"/>
        </w:rPr>
        <w:t xml:space="preserve">to the homeowner </w:t>
      </w:r>
      <w:r>
        <w:rPr>
          <w:rFonts w:ascii="Times New Roman" w:hAnsi="Times New Roman" w:cs="Times New Roman"/>
        </w:rPr>
        <w:t>associated with participating in this study, such as potential inconvenience during researcher activities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>However, we will respect homeowner preferences on yard access and location of research activities.</w:t>
      </w:r>
      <w:r w:rsidR="00471861" w:rsidRPr="00471861">
        <w:rPr>
          <w:rFonts w:ascii="Times New Roman" w:hAnsi="Times New Roman" w:cs="Times New Roman"/>
        </w:rPr>
        <w:t xml:space="preserve"> </w:t>
      </w:r>
      <w:r w:rsidR="009C6726">
        <w:rPr>
          <w:rFonts w:ascii="Times New Roman" w:hAnsi="Times New Roman" w:cs="Times New Roman"/>
        </w:rPr>
        <w:t xml:space="preserve">Some homeowners might be concerned with </w:t>
      </w:r>
      <w:r w:rsidR="00B24D28">
        <w:rPr>
          <w:rFonts w:ascii="Times New Roman" w:hAnsi="Times New Roman" w:cs="Times New Roman"/>
        </w:rPr>
        <w:t>us interrupting</w:t>
      </w:r>
      <w:r w:rsidR="009C6726">
        <w:rPr>
          <w:rFonts w:ascii="Times New Roman" w:hAnsi="Times New Roman" w:cs="Times New Roman"/>
        </w:rPr>
        <w:t xml:space="preserve"> their daily activities, but</w:t>
      </w:r>
      <w:r w:rsidR="00471861">
        <w:rPr>
          <w:rFonts w:ascii="Times New Roman" w:hAnsi="Times New Roman" w:cs="Times New Roman"/>
        </w:rPr>
        <w:t xml:space="preserve"> </w:t>
      </w:r>
      <w:r w:rsidR="00B13440">
        <w:rPr>
          <w:rFonts w:ascii="Times New Roman" w:hAnsi="Times New Roman" w:cs="Times New Roman"/>
        </w:rPr>
        <w:t>we will never</w:t>
      </w:r>
      <w:r w:rsidR="00471861">
        <w:rPr>
          <w:rFonts w:ascii="Times New Roman" w:hAnsi="Times New Roman" w:cs="Times New Roman"/>
        </w:rPr>
        <w:t xml:space="preserve"> ask the homeowner to do or change anything regarding their yard, bird feeders or backyard chickens.</w:t>
      </w:r>
    </w:p>
    <w:p w14:paraId="22B9BD9C" w14:textId="6E8ABAB4" w:rsidR="00BD13E4" w:rsidRPr="00E03109" w:rsidRDefault="00BD13E4" w:rsidP="00BD13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 –</w:t>
      </w:r>
      <w:r>
        <w:rPr>
          <w:rFonts w:ascii="Times New Roman" w:hAnsi="Times New Roman" w:cs="Times New Roman"/>
        </w:rPr>
        <w:t xml:space="preserve"> </w:t>
      </w:r>
      <w:r w:rsidR="00B24D28">
        <w:rPr>
          <w:rFonts w:ascii="Times New Roman" w:hAnsi="Times New Roman" w:cs="Times New Roman"/>
        </w:rPr>
        <w:t>Each year, and a</w:t>
      </w:r>
      <w:r w:rsidRPr="00BD13E4">
        <w:rPr>
          <w:rFonts w:ascii="Times New Roman" w:hAnsi="Times New Roman" w:cs="Times New Roman"/>
        </w:rPr>
        <w:t>t the conclusion of the study, researchers</w:t>
      </w:r>
      <w:r>
        <w:rPr>
          <w:rFonts w:ascii="Times New Roman" w:hAnsi="Times New Roman" w:cs="Times New Roman"/>
          <w:b/>
          <w:bCs/>
        </w:rPr>
        <w:t xml:space="preserve"> </w:t>
      </w:r>
      <w:r w:rsidRPr="00BD13E4">
        <w:rPr>
          <w:rFonts w:ascii="Times New Roman" w:hAnsi="Times New Roman" w:cs="Times New Roman"/>
        </w:rPr>
        <w:t>will deliver a summary report</w:t>
      </w:r>
      <w:r>
        <w:rPr>
          <w:rFonts w:ascii="Times New Roman" w:hAnsi="Times New Roman" w:cs="Times New Roman"/>
        </w:rPr>
        <w:t xml:space="preserve"> to homeowners. This report will contain general results from the project as a whole, as well as results specific to the data collected in the homeowner’s yard. Additionally, </w:t>
      </w:r>
      <w:r w:rsidR="00E03109">
        <w:rPr>
          <w:rFonts w:ascii="Times New Roman" w:hAnsi="Times New Roman" w:cs="Times New Roman"/>
        </w:rPr>
        <w:t xml:space="preserve">by participating in this study </w:t>
      </w:r>
      <w:r>
        <w:rPr>
          <w:rFonts w:ascii="Times New Roman" w:hAnsi="Times New Roman" w:cs="Times New Roman"/>
        </w:rPr>
        <w:t xml:space="preserve">homeowners </w:t>
      </w:r>
      <w:r w:rsidR="00E03109">
        <w:rPr>
          <w:rFonts w:ascii="Times New Roman" w:hAnsi="Times New Roman" w:cs="Times New Roman"/>
        </w:rPr>
        <w:t xml:space="preserve">are contributing to a better understanding of backyard bird </w:t>
      </w:r>
      <w:r w:rsidR="00B13440">
        <w:rPr>
          <w:rFonts w:ascii="Times New Roman" w:hAnsi="Times New Roman" w:cs="Times New Roman"/>
        </w:rPr>
        <w:t xml:space="preserve">and chicken </w:t>
      </w:r>
      <w:r w:rsidR="00E03109">
        <w:rPr>
          <w:rFonts w:ascii="Times New Roman" w:hAnsi="Times New Roman" w:cs="Times New Roman"/>
        </w:rPr>
        <w:t>health.</w:t>
      </w:r>
      <w:r>
        <w:rPr>
          <w:rFonts w:ascii="Times New Roman" w:hAnsi="Times New Roman" w:cs="Times New Roman"/>
        </w:rPr>
        <w:t xml:space="preserve"> </w:t>
      </w:r>
    </w:p>
    <w:p w14:paraId="17F334A7" w14:textId="77777777" w:rsidR="00E03109" w:rsidRDefault="00E03109" w:rsidP="00E03109">
      <w:pPr>
        <w:rPr>
          <w:rFonts w:ascii="Times New Roman" w:hAnsi="Times New Roman" w:cs="Times New Roman"/>
        </w:rPr>
      </w:pPr>
    </w:p>
    <w:p w14:paraId="32ABEDA0" w14:textId="49E7F78F" w:rsidR="00E03109" w:rsidRDefault="00E03109" w:rsidP="00E03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Confidentiality: </w:t>
      </w:r>
      <w:r>
        <w:rPr>
          <w:rFonts w:ascii="Times New Roman" w:hAnsi="Times New Roman" w:cs="Times New Roman"/>
        </w:rPr>
        <w:t xml:space="preserve">Your privacy is important to us. All </w:t>
      </w:r>
      <w:r w:rsidR="00A85285">
        <w:rPr>
          <w:rFonts w:ascii="Times New Roman" w:hAnsi="Times New Roman" w:cs="Times New Roman"/>
        </w:rPr>
        <w:t xml:space="preserve">homeowner </w:t>
      </w:r>
      <w:r>
        <w:rPr>
          <w:rFonts w:ascii="Times New Roman" w:hAnsi="Times New Roman" w:cs="Times New Roman"/>
        </w:rPr>
        <w:t xml:space="preserve">information collected during this study will be kept confidential. In the presentation of the results, we will not publish any identifying </w:t>
      </w:r>
      <w:r w:rsidR="00B13440">
        <w:rPr>
          <w:rFonts w:ascii="Times New Roman" w:hAnsi="Times New Roman" w:cs="Times New Roman"/>
        </w:rPr>
        <w:t>location</w:t>
      </w:r>
      <w:r>
        <w:rPr>
          <w:rFonts w:ascii="Times New Roman" w:hAnsi="Times New Roman" w:cs="Times New Roman"/>
        </w:rPr>
        <w:t xml:space="preserve"> information (maps, </w:t>
      </w:r>
      <w:r w:rsidR="0094569B">
        <w:rPr>
          <w:rFonts w:ascii="Times New Roman" w:hAnsi="Times New Roman" w:cs="Times New Roman"/>
        </w:rPr>
        <w:t>GPS</w:t>
      </w:r>
      <w:r>
        <w:rPr>
          <w:rFonts w:ascii="Times New Roman" w:hAnsi="Times New Roman" w:cs="Times New Roman"/>
        </w:rPr>
        <w:t xml:space="preserve"> coordinates) and anonymize all data by identifying yards with </w:t>
      </w:r>
      <w:r w:rsidR="00B1344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ite numbers.</w:t>
      </w:r>
      <w:r w:rsidR="00471861">
        <w:rPr>
          <w:rFonts w:ascii="Times New Roman" w:hAnsi="Times New Roman" w:cs="Times New Roman"/>
        </w:rPr>
        <w:t xml:space="preserve"> </w:t>
      </w:r>
    </w:p>
    <w:p w14:paraId="31EAA063" w14:textId="5BECCF6F" w:rsidR="00BE2630" w:rsidRDefault="00BE2630" w:rsidP="00E03109">
      <w:pPr>
        <w:rPr>
          <w:rFonts w:ascii="Times New Roman" w:hAnsi="Times New Roman" w:cs="Times New Roman"/>
          <w:b/>
          <w:bCs/>
        </w:rPr>
      </w:pPr>
    </w:p>
    <w:p w14:paraId="4CCC780F" w14:textId="77777777" w:rsidR="007E6EB2" w:rsidRDefault="007E6EB2" w:rsidP="00E03109">
      <w:pPr>
        <w:rPr>
          <w:rFonts w:ascii="Times New Roman" w:hAnsi="Times New Roman" w:cs="Times New Roman"/>
          <w:b/>
          <w:bCs/>
        </w:rPr>
      </w:pPr>
    </w:p>
    <w:p w14:paraId="79C4CF03" w14:textId="2CEEC133" w:rsidR="007E6EB2" w:rsidRPr="00AA15C3" w:rsidRDefault="00AA15C3" w:rsidP="00E031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If you have questions or are interested in participating, please email Dr. Kelsey McCune</w:t>
      </w:r>
      <w:r w:rsidR="00B24D28">
        <w:rPr>
          <w:rFonts w:ascii="Times New Roman" w:hAnsi="Times New Roman" w:cs="Times New Roman"/>
          <w:b/>
          <w:bCs/>
          <w:sz w:val="32"/>
          <w:szCs w:val="32"/>
        </w:rPr>
        <w:t xml:space="preserve"> and/or Alex Fisher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for more informatio</w:t>
      </w:r>
      <w:r w:rsidR="00B24D28">
        <w:rPr>
          <w:rFonts w:ascii="Times New Roman" w:hAnsi="Times New Roman" w:cs="Times New Roman"/>
          <w:b/>
          <w:bCs/>
          <w:sz w:val="32"/>
          <w:szCs w:val="32"/>
        </w:rPr>
        <w:t>n (emails above).</w:t>
      </w:r>
    </w:p>
    <w:p w14:paraId="7231515C" w14:textId="77777777" w:rsidR="005769A6" w:rsidRPr="00AA15C3" w:rsidRDefault="005769A6" w:rsidP="00AA15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769A6" w:rsidRPr="00AA15C3" w:rsidSect="000021E6">
      <w:headerReference w:type="default" r:id="rId9"/>
      <w:headerReference w:type="first" r:id="rId10"/>
      <w:pgSz w:w="12240" w:h="15840"/>
      <w:pgMar w:top="1472" w:right="1800" w:bottom="1579" w:left="180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16128" w14:textId="77777777" w:rsidR="00633668" w:rsidRDefault="00633668" w:rsidP="00B91EC2">
      <w:r>
        <w:separator/>
      </w:r>
    </w:p>
  </w:endnote>
  <w:endnote w:type="continuationSeparator" w:id="0">
    <w:p w14:paraId="6C215A2D" w14:textId="77777777" w:rsidR="00633668" w:rsidRDefault="00633668" w:rsidP="00B91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0F9D" w14:textId="77777777" w:rsidR="00633668" w:rsidRDefault="00633668" w:rsidP="00B91EC2">
      <w:r>
        <w:separator/>
      </w:r>
    </w:p>
  </w:footnote>
  <w:footnote w:type="continuationSeparator" w:id="0">
    <w:p w14:paraId="7C77827E" w14:textId="77777777" w:rsidR="00633668" w:rsidRDefault="00633668" w:rsidP="00B91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059E" w14:textId="77777777" w:rsidR="000021E6" w:rsidRDefault="000021E6" w:rsidP="000021E6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  <w:p w14:paraId="20B3A028" w14:textId="6F0EFA07" w:rsidR="000021E6" w:rsidRPr="000021E6" w:rsidRDefault="000021E6" w:rsidP="000021E6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Backyard Bird Disease Study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2A22" w14:textId="1D218399" w:rsidR="00160C27" w:rsidRDefault="000021E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C25475" wp14:editId="6705FF36">
          <wp:simplePos x="0" y="0"/>
          <wp:positionH relativeFrom="page">
            <wp:posOffset>-13252</wp:posOffset>
          </wp:positionH>
          <wp:positionV relativeFrom="page">
            <wp:posOffset>-357809</wp:posOffset>
          </wp:positionV>
          <wp:extent cx="7772400" cy="10482470"/>
          <wp:effectExtent l="0" t="0" r="0" b="0"/>
          <wp:wrapNone/>
          <wp:docPr id="1605347440" name="Picture 1605347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300" cy="104850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7827"/>
    <w:multiLevelType w:val="hybridMultilevel"/>
    <w:tmpl w:val="F83EF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26A8F"/>
    <w:multiLevelType w:val="hybridMultilevel"/>
    <w:tmpl w:val="6F98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284980">
    <w:abstractNumId w:val="0"/>
  </w:num>
  <w:num w:numId="2" w16cid:durableId="289940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05"/>
    <w:rsid w:val="000021E6"/>
    <w:rsid w:val="000B37DC"/>
    <w:rsid w:val="000C1172"/>
    <w:rsid w:val="0013230F"/>
    <w:rsid w:val="00160C27"/>
    <w:rsid w:val="002765E1"/>
    <w:rsid w:val="00360AB1"/>
    <w:rsid w:val="003A70AD"/>
    <w:rsid w:val="00471861"/>
    <w:rsid w:val="004A2257"/>
    <w:rsid w:val="004C7010"/>
    <w:rsid w:val="004D1FEF"/>
    <w:rsid w:val="004D7905"/>
    <w:rsid w:val="005769A6"/>
    <w:rsid w:val="00633668"/>
    <w:rsid w:val="0069067D"/>
    <w:rsid w:val="00770088"/>
    <w:rsid w:val="007E6EB2"/>
    <w:rsid w:val="00825662"/>
    <w:rsid w:val="0085477A"/>
    <w:rsid w:val="0094569B"/>
    <w:rsid w:val="009659F6"/>
    <w:rsid w:val="0099033C"/>
    <w:rsid w:val="009C6726"/>
    <w:rsid w:val="00A609B7"/>
    <w:rsid w:val="00A6640D"/>
    <w:rsid w:val="00A85285"/>
    <w:rsid w:val="00AA15C3"/>
    <w:rsid w:val="00AD1A63"/>
    <w:rsid w:val="00AF0399"/>
    <w:rsid w:val="00B13440"/>
    <w:rsid w:val="00B24D28"/>
    <w:rsid w:val="00B91EC2"/>
    <w:rsid w:val="00BD13E4"/>
    <w:rsid w:val="00BE2630"/>
    <w:rsid w:val="00CD21E3"/>
    <w:rsid w:val="00D235A0"/>
    <w:rsid w:val="00E03109"/>
    <w:rsid w:val="00E1228F"/>
    <w:rsid w:val="00FD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B1251"/>
  <w15:chartTrackingRefBased/>
  <w15:docId w15:val="{9008E6CC-9091-6E41-AF12-FA712534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1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EC2"/>
  </w:style>
  <w:style w:type="paragraph" w:styleId="Footer">
    <w:name w:val="footer"/>
    <w:basedOn w:val="Normal"/>
    <w:link w:val="FooterChar"/>
    <w:uiPriority w:val="99"/>
    <w:unhideWhenUsed/>
    <w:rsid w:val="00B91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EC2"/>
  </w:style>
  <w:style w:type="paragraph" w:customStyle="1" w:styleId="BasicParagraph">
    <w:name w:val="[Basic Paragraph]"/>
    <w:basedOn w:val="Normal"/>
    <w:uiPriority w:val="99"/>
    <w:rsid w:val="00B91EC2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paragraph" w:styleId="ListParagraph">
    <w:name w:val="List Paragraph"/>
    <w:basedOn w:val="Normal"/>
    <w:uiPriority w:val="34"/>
    <w:qFormat/>
    <w:rsid w:val="00D235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9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9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4D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f0080@auburn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bm0054@auburn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elseymccune/Documents/Auburn%20University/CFWE%20Digital%20Letterhead%20Template_ADMIN_GENERAL_OnePa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CFWE Digital Letterhead Template_ADMIN_GENERAL_OnePage.dotx</Template>
  <TotalTime>7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Kelsey McCune</cp:lastModifiedBy>
  <cp:revision>3</cp:revision>
  <dcterms:created xsi:type="dcterms:W3CDTF">2025-09-09T13:52:00Z</dcterms:created>
  <dcterms:modified xsi:type="dcterms:W3CDTF">2025-09-09T14:00:00Z</dcterms:modified>
</cp:coreProperties>
</file>